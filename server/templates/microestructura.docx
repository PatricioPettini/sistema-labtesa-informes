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084BB8" w:rsidRPr="00FE180E" w:rsidRDefault="00617D65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r w:rsidR="00DB280D" w:rsidRPr="00FE180E">
        <w:rPr>
          <w:rFonts w:ascii="Calibri" w:eastAsia="MS Mincho" w:hAnsi="Calibri"/>
          <w:b/>
        </w:rPr>
        <w:lastRenderedPageBreak/>
        <w:t>DETERMINACION DE MICROESTRUCTURA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="00DB280D" w:rsidRPr="00FE180E">
        <w:rPr>
          <w:rFonts w:ascii="Calibri" w:eastAsia="MS Mincho" w:hAnsi="Calibri"/>
          <w:b/>
        </w:rPr>
        <w:t xml:space="preserve">                        </w:t>
      </w:r>
    </w:p>
    <w:p w:rsidR="00DB280D" w:rsidRPr="00FE180E" w:rsidRDefault="00DB280D" w:rsidP="00E53418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{{norma_2_linea}}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{{ataque_2_linea}}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{{ataque_3_linea}}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{{zona_linea}}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{{muestra_ensayada_linea}}</w:t>
      </w:r>
    </w:p>
    <w:p w:rsidR="004258DB" w:rsidRPr="00FE180E" w:rsidRDefault="004258DB" w:rsidP="004258DB">
      <w:pPr>
        <w:pStyle w:val="Textosinformato"/>
        <w:spacing w:line="276" w:lineRule="auto"/>
        <w:ind w:left="851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>Temperatura de ensayo: {{temperatura}}˚C</w:t>
      </w:r>
    </w:p>
    <w:p w:rsidR="00CE225E" w:rsidRPr="00FE180E" w:rsidRDefault="00CE225E" w:rsidP="007420F4">
      <w:pPr>
        <w:pStyle w:val="Textosinformato"/>
        <w:spacing w:line="276" w:lineRule="auto"/>
        <w:ind w:left="1134"/>
        <w:rPr>
          <w:rFonts w:ascii="Calibri" w:eastAsia="MS Mincho" w:hAnsi="Calibri"/>
        </w:rPr>
      </w:pPr>
    </w:p>
    <w:p w:rsidR="00CE225E" w:rsidRPr="00FE180E" w:rsidRDefault="00CE225E" w:rsidP="00E53418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7A7488" w:rsidRPr="00FE180E" w:rsidRDefault="007A7488" w:rsidP="00E53418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DB280D" w:rsidRPr="00FE180E" w:rsidRDefault="00DB280D" w:rsidP="00E53418">
      <w:pPr>
        <w:pStyle w:val="Textosinformato"/>
        <w:numPr>
          <w:ilvl w:val="1"/>
          <w:numId w:val="14"/>
        </w:numPr>
        <w:tabs>
          <w:tab w:val="left" w:pos="567"/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7347EE" w:rsidRPr="00FE180E" w:rsidRDefault="007347EE" w:rsidP="007420F4">
      <w:pPr>
        <w:pStyle w:val="Textosinformato"/>
        <w:spacing w:line="276" w:lineRule="auto"/>
        <w:ind w:left="708" w:hanging="708"/>
        <w:rPr>
          <w:rFonts w:ascii="Calibri" w:eastAsia="MS Mincho" w:hAnsi="Calibri"/>
        </w:rPr>
      </w:pPr>
    </w:p>
    <w:p w:rsidR="007347EE" w:rsidRPr="00FE180E" w:rsidRDefault="007347EE" w:rsidP="007420F4">
      <w:pPr>
        <w:pStyle w:val="Textosinformato"/>
        <w:spacing w:line="276" w:lineRule="auto"/>
        <w:ind w:left="708" w:hanging="708"/>
        <w:jc w:val="center"/>
        <w:rPr>
          <w:rFonts w:ascii="Calibri" w:eastAsia="MS Mincho" w:hAnsi="Calibri"/>
        </w:rPr>
      </w:pPr>
    </w:p>
    <w:p w:rsidR="00152C66" w:rsidRPr="00FE180E" w:rsidRDefault="009F15EF" w:rsidP="00152C66">
      <w:pPr>
        <w:pStyle w:val="Textosinformato"/>
        <w:spacing w:line="276" w:lineRule="auto"/>
        <w:jc w:val="center"/>
        <w:rPr>
          <w:rFonts w:ascii="Calibri" w:eastAsia="MS Mincho" w:hAnsi="Calibri"/>
          <w:i/>
        </w:rPr>
      </w:pPr>
      <w:r w:rsidRPr="00FE180E">
        <w:rPr>
          <w:rFonts w:ascii="Calibri" w:eastAsia="MS Mincho" w:hAnsi="Calibri"/>
          <w:i/>
        </w:rPr>
        <w:t xml:space="preserve">Imagen </w:t>
      </w:r>
      <w:r w:rsidR="002F776F" w:rsidRPr="00FE180E">
        <w:rPr>
          <w:rFonts w:ascii="Calibri" w:eastAsia="MS Mincho" w:hAnsi="Calibri"/>
          <w:i/>
        </w:rPr>
        <w:t xml:space="preserve">N°{{num_imagen}} </w:t>
      </w:r>
      <w:r w:rsidR="00152C66" w:rsidRPr="00FE180E">
        <w:rPr>
          <w:rFonts w:ascii="Calibri" w:eastAsia="MS Mincho" w:hAnsi="Calibri"/>
          <w:i/>
        </w:rPr>
        <w:t>–</w:t>
      </w:r>
      <w:r w:rsidR="002F776F" w:rsidRPr="00FE180E">
        <w:rPr>
          <w:rFonts w:ascii="Calibri" w:eastAsia="MS Mincho" w:hAnsi="Calibri"/>
          <w:i/>
        </w:rPr>
        <w:t xml:space="preserve"> Microestructura</w:t>
      </w:r>
      <w:r w:rsidR="00B460E8" w:rsidRPr="00FE180E">
        <w:rPr>
          <w:rFonts w:ascii="Calibri" w:eastAsia="MS Mincho" w:hAnsi="Calibri"/>
          <w:i/>
        </w:rPr>
        <w:t xml:space="preserve"> ({{aumento}} X)</w:t>
      </w:r>
    </w:p>
    <w:p w:rsidR="00152C66" w:rsidRPr="00FE180E" w:rsidRDefault="00152C66" w:rsidP="00152C66">
      <w:pPr>
        <w:pStyle w:val="Textosinformato"/>
        <w:spacing w:line="276" w:lineRule="auto"/>
        <w:rPr>
          <w:rFonts w:ascii="Calibri" w:eastAsia="MS Mincho" w:hAnsi="Calibri"/>
          <w:i/>
        </w:rPr>
      </w:pPr>
    </w:p>
    <w:p w:rsidR="00152C66" w:rsidRPr="00FE180E" w:rsidRDefault="00152C66" w:rsidP="00152C66">
      <w:pPr>
        <w:pStyle w:val="Textosinformato"/>
        <w:spacing w:line="300" w:lineRule="auto"/>
        <w:jc w:val="center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{{oaa_linea}}</w:t>
      </w:r>
    </w:p>
    <w:p w:rsidR="00152C66" w:rsidRPr="00FE180E" w:rsidRDefault="00152C66" w:rsidP="00152C66">
      <w:pPr>
        <w:pStyle w:val="Textosinformato"/>
        <w:spacing w:line="276" w:lineRule="auto"/>
        <w:rPr>
          <w:rFonts w:ascii="Calibri" w:eastAsia="MS Mincho" w:hAnsi="Calibri"/>
          <w:i/>
        </w:rPr>
      </w:pPr>
    </w:p>
    <w:p w:rsidR="00DB280D" w:rsidRPr="00FE180E" w:rsidRDefault="00DB280D" w:rsidP="007420F4">
      <w:pPr>
        <w:pStyle w:val="Textosinformato"/>
        <w:spacing w:line="276" w:lineRule="auto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 xml:space="preserve">                                                                </w:t>
      </w: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