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4D613F" w:rsidRPr="00FE180E" w:rsidRDefault="004D613F" w:rsidP="00E53418">
      <w:pPr>
        <w:pStyle w:val="Textosinformato"/>
        <w:numPr>
          <w:ilvl w:val="0"/>
          <w:numId w:val="14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  <w:sz w:val="22"/>
          <w:szCs w:val="22"/>
        </w:rPr>
        <w:br w:type="page"/>
      </w:r>
      <w:r>
        <w:rPr>
          <w:rFonts w:ascii="Calibri" w:eastAsia="MS Mincho" w:hAnsi="Calibri"/>
          <w:b/>
        </w:rPr>
        <w:t>DETERMINACION DE INCLUSIONES</w:t>
      </w:r>
      <w:r w:rsidR="00152C66" w:rsidRPr="00FE180E">
        <w:rPr>
          <w:rFonts w:ascii="Calibri" w:eastAsia="MS Mincho" w:hAnsi="Calibri"/>
          <w:b/>
        </w:rPr>
        <w:t xml:space="preserve">{{asterisco_oaa}}</w:t>
      </w:r>
      <w:r w:rsidRPr="00FE180E">
        <w:rPr>
          <w:rFonts w:ascii="Calibri" w:eastAsia="MS Mincho" w:hAnsi="Calibri"/>
          <w:b/>
        </w:rPr>
        <w:t xml:space="preserve">                            </w:t>
      </w: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CONDICIONES DE ENSAYO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{{norma_1_linea}}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{{norma_2_linea}}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{{metodologia_linea}}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{{zona_linea}}</w:t>
      </w:r>
    </w:p>
    <w:p w:rsidR="00427BB7" w:rsidRPr="00FE180E" w:rsidRDefault="00427BB7" w:rsidP="00427BB7">
      <w:pPr>
        <w:pStyle w:val="Textosinformato"/>
        <w:spacing w:line="276" w:lineRule="auto"/>
        <w:ind w:left="851"/>
        <w:rPr>
          <w:rFonts w:ascii="Calibri" w:eastAsia="MS Mincho" w:hAnsi="Calibri"/>
          <w:lang w:val="es-MX" w:eastAsia="x-none"/>
        </w:rPr>
      </w:pPr>
      <w:r w:rsidRPr="00FE180E">
        <w:rPr>
          <w:rFonts w:ascii="Calibri" w:eastAsia="MS Mincho" w:hAnsi="Calibri"/>
          <w:lang w:val="es-MX"/>
        </w:rPr>
        <w:t>Temperatura de ensayo: {{temperatura}}</w:t>
      </w:r>
      <w:r w:rsidRPr="00FE180E">
        <w:rPr>
          <w:rFonts w:ascii="Calibri" w:eastAsia="MS Mincho" w:hAnsi="Calibri"/>
        </w:rPr>
        <w:t>˚</w:t>
      </w:r>
      <w:r w:rsidRPr="00FE180E">
        <w:rPr>
          <w:rFonts w:ascii="Calibri" w:eastAsia="MS Mincho" w:hAnsi="Calibri"/>
          <w:lang w:val="es-MX"/>
        </w:rPr>
        <w:t>C</w:t>
      </w:r>
    </w:p>
    <w:p w:rsidR="007420F4" w:rsidRPr="00FE180E" w:rsidRDefault="007420F4" w:rsidP="007420F4">
      <w:pPr>
        <w:pStyle w:val="Textosinformato"/>
        <w:spacing w:line="276" w:lineRule="auto"/>
        <w:ind w:left="1134"/>
        <w:rPr>
          <w:rFonts w:ascii="Calibri" w:eastAsia="MS Mincho" w:hAnsi="Calibri"/>
        </w:rPr>
      </w:pPr>
    </w:p>
    <w:p w:rsidR="007420F4" w:rsidRPr="00FE180E" w:rsidRDefault="007420F4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>EQUIPAMIENTO UTILIZADO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{{aumento_linea}}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{{equipamiento_2_linea}}</w:t>
      </w:r>
    </w:p>
    <w:p w:rsidR="004D613F" w:rsidRPr="00FE180E" w:rsidRDefault="004D613F" w:rsidP="00E53418">
      <w:pPr>
        <w:pStyle w:val="Textosinformato"/>
        <w:tabs>
          <w:tab w:val="left" w:pos="851"/>
        </w:tabs>
        <w:spacing w:line="276" w:lineRule="auto"/>
        <w:ind w:left="426"/>
        <w:rPr>
          <w:rFonts w:ascii="Calibri" w:eastAsia="MS Mincho" w:hAnsi="Calibri"/>
        </w:rPr>
      </w:pPr>
      <w:r w:rsidRPr="00FE180E">
        <w:rPr>
          <w:rFonts w:ascii="Calibri" w:eastAsia="MS Mincho" w:hAnsi="Calibri"/>
        </w:rPr>
        <w:t xml:space="preserve">                                                                </w:t>
      </w:r>
    </w:p>
    <w:p w:rsidR="004D613F" w:rsidRPr="00FE180E" w:rsidRDefault="004D613F" w:rsidP="00E53418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RESULTADOS OBTENIDOS                                   </w:t>
      </w:r>
    </w:p>
    <w:p w:rsidR="004D613F" w:rsidRPr="00FE180E" w:rsidRDefault="004D613F" w:rsidP="007420F4">
      <w:pPr>
        <w:pStyle w:val="Textosinformato"/>
        <w:spacing w:line="276" w:lineRule="auto"/>
        <w:rPr>
          <w:rFonts w:ascii="Calibri" w:eastAsia="MS Mincho" w:hAnsi="Calibri"/>
        </w:rPr>
      </w:pPr>
    </w:p>
    <w:tbl>
      <w:tblPr>
        <w:tblW w:w="7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7"/>
        <w:gridCol w:w="1444"/>
        <w:gridCol w:w="1733"/>
        <w:gridCol w:w="1428"/>
        <w:gridCol w:w="1998"/>
      </w:tblGrid>
      <w:tr w:rsidR="00334153" w:rsidRPr="00FE180E" w:rsidTr="00672D61">
        <w:trPr>
          <w:trHeight w:val="280"/>
          <w:jc w:val="center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334153" w:rsidRPr="00FE180E" w:rsidRDefault="00334153" w:rsidP="008F01D9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</w:rPr>
            </w:pPr>
            <w:r w:rsidRPr="00FE180E">
              <w:rPr>
                <w:rFonts w:ascii="Calibri" w:eastAsia="MS Mincho" w:hAnsi="Calibri" w:cs="Courier New"/>
                <w:b/>
              </w:rPr>
              <w:t>Tamaño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334153" w:rsidRPr="00FE180E" w:rsidRDefault="00334153" w:rsidP="008F01D9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</w:rPr>
            </w:pPr>
            <w:r w:rsidRPr="00FE180E">
              <w:rPr>
                <w:rFonts w:ascii="Calibri" w:eastAsia="MS Mincho" w:hAnsi="Calibri" w:cs="Courier New"/>
                <w:b/>
              </w:rPr>
              <w:t>Sulfuros  (A)</w:t>
            </w: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334153" w:rsidRPr="00FE180E" w:rsidRDefault="00334153" w:rsidP="008F01D9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</w:rPr>
            </w:pPr>
            <w:r w:rsidRPr="00FE180E">
              <w:rPr>
                <w:rFonts w:ascii="Calibri" w:eastAsia="MS Mincho" w:hAnsi="Calibri" w:cs="Courier New"/>
                <w:b/>
              </w:rPr>
              <w:t>Aluminatos  (B)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334153" w:rsidRPr="00FE180E" w:rsidRDefault="00334153" w:rsidP="008F01D9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</w:rPr>
            </w:pPr>
            <w:r w:rsidRPr="00FE180E">
              <w:rPr>
                <w:rFonts w:ascii="Calibri" w:eastAsia="MS Mincho" w:hAnsi="Calibri" w:cs="Courier New"/>
                <w:b/>
              </w:rPr>
              <w:t>Silicatos  (C)</w:t>
            </w: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:rsidR="00334153" w:rsidRPr="00FE180E" w:rsidRDefault="00334153" w:rsidP="008F01D9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  <w:b/>
              </w:rPr>
            </w:pPr>
            <w:r w:rsidRPr="00FE180E">
              <w:rPr>
                <w:rFonts w:ascii="Calibri" w:eastAsia="MS Mincho" w:hAnsi="Calibri" w:cs="Courier New"/>
                <w:b/>
              </w:rPr>
              <w:t>Ox.Globulares  (D)</w:t>
            </w:r>
          </w:p>
        </w:tc>
      </w:tr>
      <w:tr w:rsidR="00334153" w:rsidRPr="00FE180E" w:rsidTr="00334153">
        <w:trPr>
          <w:trHeight w:val="280"/>
          <w:jc w:val="center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153" w:rsidRPr="00FE180E" w:rsidRDefault="00334153" w:rsidP="008F01D9">
            <w:pPr>
              <w:pStyle w:val="Textosinformato"/>
              <w:spacing w:line="276" w:lineRule="auto"/>
              <w:rPr>
                <w:rFonts w:ascii="Calibri" w:eastAsia="MS Mincho" w:hAnsi="Calibri" w:cs="Courier New"/>
                <w:b/>
              </w:rPr>
            </w:pPr>
            <w:r w:rsidRPr="00FE180E">
              <w:rPr>
                <w:rFonts w:ascii="Calibri" w:eastAsia="MS Mincho" w:hAnsi="Calibri" w:cs="Courier New"/>
                <w:b/>
              </w:rPr>
              <w:t xml:space="preserve">Fino       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153" w:rsidRPr="00FE180E" w:rsidRDefault="00334153" w:rsidP="00334153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153" w:rsidRPr="00FE180E" w:rsidRDefault="00334153" w:rsidP="00334153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153" w:rsidRPr="00FE180E" w:rsidRDefault="00334153" w:rsidP="00334153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153" w:rsidRPr="00FE180E" w:rsidRDefault="00334153" w:rsidP="00334153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</w:rPr>
            </w:pPr>
          </w:p>
        </w:tc>
      </w:tr>
      <w:tr w:rsidR="00334153" w:rsidRPr="00FE180E" w:rsidTr="00334153">
        <w:trPr>
          <w:trHeight w:val="280"/>
          <w:jc w:val="center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153" w:rsidRPr="00FE180E" w:rsidRDefault="00334153" w:rsidP="008F01D9">
            <w:pPr>
              <w:pStyle w:val="Textosinformato"/>
              <w:spacing w:line="276" w:lineRule="auto"/>
              <w:rPr>
                <w:rFonts w:ascii="Calibri" w:eastAsia="MS Mincho" w:hAnsi="Calibri" w:cs="Courier New"/>
                <w:b/>
              </w:rPr>
            </w:pPr>
            <w:r w:rsidRPr="00FE180E">
              <w:rPr>
                <w:rFonts w:ascii="Calibri" w:eastAsia="MS Mincho" w:hAnsi="Calibri" w:cs="Courier New"/>
                <w:b/>
              </w:rPr>
              <w:t xml:space="preserve">Grueso        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153" w:rsidRPr="00FE180E" w:rsidRDefault="00334153" w:rsidP="00334153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</w:rPr>
            </w:pPr>
          </w:p>
        </w:tc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153" w:rsidRPr="00FE180E" w:rsidRDefault="00334153" w:rsidP="00334153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</w:rPr>
            </w:pP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153" w:rsidRPr="00FE180E" w:rsidRDefault="00334153" w:rsidP="00334153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</w:rPr>
            </w:pPr>
          </w:p>
        </w:tc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153" w:rsidRPr="00FE180E" w:rsidRDefault="00334153" w:rsidP="00334153">
            <w:pPr>
              <w:pStyle w:val="Textosinformato"/>
              <w:spacing w:line="276" w:lineRule="auto"/>
              <w:jc w:val="center"/>
              <w:rPr>
                <w:rFonts w:ascii="Calibri" w:eastAsia="MS Mincho" w:hAnsi="Calibri" w:cs="Courier New"/>
              </w:rPr>
            </w:pPr>
          </w:p>
        </w:tc>
      </w:tr>
    </w:tbl>
    <w:p w:rsidR="004D613F" w:rsidRPr="00FE180E" w:rsidRDefault="0045230D" w:rsidP="0045230D">
      <w:pPr>
        <w:pStyle w:val="Textosinformato"/>
        <w:spacing w:line="276" w:lineRule="auto"/>
        <w:jc w:val="center"/>
        <w:rPr>
          <w:rFonts w:ascii="Calibri" w:eastAsia="MS Mincho" w:hAnsi="Calibri"/>
          <w:i/>
        </w:rPr>
      </w:pPr>
      <w:r w:rsidRPr="00FE180E">
        <w:rPr>
          <w:rFonts w:ascii="Calibri" w:eastAsia="MS Mincho" w:hAnsi="Calibri"/>
          <w:i/>
        </w:rPr>
        <w:t>Tabla N˚1 – Resultados ensayo determinación de inclusiones</w:t>
      </w:r>
    </w:p>
    <w:p w:rsidR="004D613F" w:rsidRPr="00FE180E" w:rsidRDefault="004D613F" w:rsidP="007420F4">
      <w:pPr>
        <w:pStyle w:val="Textosinformato"/>
        <w:spacing w:line="276" w:lineRule="auto"/>
        <w:rPr>
          <w:rFonts w:ascii="Calibri" w:eastAsia="MS Mincho" w:hAnsi="Calibri"/>
        </w:rPr>
      </w:pPr>
    </w:p>
    <w:p w:rsidR="00152C66" w:rsidRPr="00FE180E" w:rsidRDefault="00152C66" w:rsidP="00152C66">
      <w:pPr>
        <w:pStyle w:val="Textosinformato"/>
        <w:spacing w:line="300" w:lineRule="auto"/>
        <w:jc w:val="center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{{oaa_linea}}</w:t>
      </w:r>
    </w:p>
    <w:p w:rsidR="00152C66" w:rsidRPr="00FE180E" w:rsidRDefault="00152C66" w:rsidP="007420F4">
      <w:pPr>
        <w:pStyle w:val="Textosinformato"/>
        <w:spacing w:line="276" w:lineRule="auto"/>
        <w:rPr>
          <w:rFonts w:ascii="Calibri" w:eastAsia="MS Mincho" w:hAnsi="Calibri"/>
        </w:rPr>
      </w:pP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