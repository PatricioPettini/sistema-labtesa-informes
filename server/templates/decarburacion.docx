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E7" w:rsidRPr="00BD5776" w:rsidRDefault="00BD5776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BD5776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8273EE" w:rsidRPr="00BD57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BD5776">
        <w:rPr>
          <w:rFonts w:ascii="Calibri" w:eastAsia="MS Mincho" w:hAnsi="Calibri"/>
          <w:b/>
          <w:bCs/>
          <w:sz w:val="22"/>
          <w:szCs w:val="22"/>
        </w:rPr>
        <w:t>{{id_muestra}}</w:t>
      </w:r>
    </w:p>
    <w:p w:rsidR="008273EE" w:rsidRPr="001E64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recepción de la muestra: {{fecha_recepcion}}</w:t>
      </w: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aprobación e inicio del trabajo: {{fecha_aprobacion}}</w:t>
      </w:r>
    </w:p>
    <w:p w:rsidR="006810E7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finalización del certificado: {{fecha_finalizacion}}</w:t>
      </w: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</w:p>
    <w:p w:rsidR="007C61DC" w:rsidRPr="00B95B52" w:rsidRDefault="00BD5776" w:rsidP="00BD577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  <w:r>
        <w:rPr>
          <w:rFonts w:ascii="Calibri" w:eastAsia="MS Mincho" w:hAnsi="Calibri"/>
          <w:sz w:val="24"/>
        </w:rPr>
        <w:t>{{imagen_placeholder}}</w:t>
      </w:r>
    </w:p>
    <w:p w:rsidR="006810E7" w:rsidRPr="00527F42" w:rsidRDefault="00FB3E3A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810E7">
        <w:rPr>
          <w:rFonts w:ascii="Calibri" w:eastAsia="MS Mincho" w:hAnsi="Calibri"/>
          <w:i/>
          <w:sz w:val="22"/>
          <w:szCs w:val="22"/>
        </w:rPr>
        <w:t xml:space="preserve"> N</w:t>
      </w:r>
      <w:r w:rsidR="006810E7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/>
          <w:i/>
          <w:sz w:val="22"/>
          <w:szCs w:val="22"/>
        </w:rPr>
        <w:t xml:space="preserve"> -</w:t>
      </w:r>
      <w:r w:rsidR="006810E7">
        <w:rPr>
          <w:rFonts w:ascii="Calibri" w:eastAsia="MS Mincho" w:hAnsi="Calibri"/>
          <w:i/>
          <w:sz w:val="22"/>
          <w:szCs w:val="22"/>
        </w:rPr>
        <w:t xml:space="preserve"> Estado recepción</w:t>
      </w:r>
    </w:p>
    <w:p w:rsidR="00683C7F" w:rsidRDefault="00683C7F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7C61DC" w:rsidRPr="00CB26A3" w:rsidRDefault="007C61DC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4D613F" w:rsidRPr="00FE180E" w:rsidRDefault="004D613F" w:rsidP="00E53418">
      <w:pPr>
        <w:pStyle w:val="Textosinformato"/>
        <w:numPr>
          <w:ilvl w:val="0"/>
          <w:numId w:val="14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  <w:sz w:val="22"/>
          <w:szCs w:val="22"/>
        </w:rPr>
        <w:br w:type="page"/>
      </w:r>
      <w:r>
        <w:rPr>
          <w:rFonts w:ascii="Calibri" w:eastAsia="MS Mincho" w:hAnsi="Calibri"/>
          <w:b/>
        </w:rPr>
        <w:t>DETERMINACION DE LA DECARBURACION</w:t>
      </w:r>
      <w:r w:rsidR="00152C66" w:rsidRPr="00FE180E">
        <w:rPr>
          <w:rFonts w:ascii="Calibri" w:eastAsia="MS Mincho" w:hAnsi="Calibri"/>
          <w:b/>
        </w:rPr>
        <w:t xml:space="preserve">{{asterisco_oaa}}</w:t>
      </w:r>
      <w:r w:rsidRPr="00FE180E">
        <w:rPr>
          <w:rFonts w:ascii="Calibri" w:eastAsia="MS Mincho" w:hAnsi="Calibri"/>
          <w:b/>
        </w:rPr>
        <w:t xml:space="preserve">                       </w:t>
      </w:r>
    </w:p>
    <w:p w:rsidR="004D613F" w:rsidRPr="00FE180E" w:rsidRDefault="004D613F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CONDICIONES DE ENSAYO 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{{norma_1_linea}}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{{metodologia_linea}}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{{ataque_1_linea}}</w:t>
      </w:r>
    </w:p>
    <w:p w:rsidR="00427BB7" w:rsidRPr="00FE180E" w:rsidRDefault="00427BB7" w:rsidP="00427BB7">
      <w:pPr>
        <w:pStyle w:val="Textosinformato"/>
        <w:spacing w:line="276" w:lineRule="auto"/>
        <w:ind w:left="851"/>
        <w:rPr>
          <w:rFonts w:ascii="Calibri" w:eastAsia="MS Mincho" w:hAnsi="Calibri"/>
          <w:lang w:val="es-MX" w:eastAsia="x-none"/>
        </w:rPr>
      </w:pPr>
      <w:r w:rsidRPr="00FE180E">
        <w:rPr>
          <w:rFonts w:ascii="Calibri" w:eastAsia="MS Mincho" w:hAnsi="Calibri"/>
          <w:lang w:val="es-MX"/>
        </w:rPr>
        <w:lastRenderedPageBreak/>
        <w:t>Temperatura de ensayo: {{temperatura}}</w:t>
      </w:r>
      <w:r w:rsidRPr="00FE180E">
        <w:rPr>
          <w:rFonts w:ascii="Calibri" w:eastAsia="MS Mincho" w:hAnsi="Calibri"/>
        </w:rPr>
        <w:t>˚</w:t>
      </w:r>
      <w:r w:rsidRPr="00FE180E">
        <w:rPr>
          <w:rFonts w:ascii="Calibri" w:eastAsia="MS Mincho" w:hAnsi="Calibri"/>
          <w:lang w:val="es-MX"/>
        </w:rPr>
        <w:t>C</w:t>
      </w:r>
    </w:p>
    <w:p w:rsidR="007420F4" w:rsidRPr="00FE180E" w:rsidRDefault="007420F4" w:rsidP="007420F4">
      <w:pPr>
        <w:pStyle w:val="Textosinformato"/>
        <w:spacing w:line="276" w:lineRule="auto"/>
        <w:ind w:left="1134"/>
        <w:rPr>
          <w:rFonts w:ascii="Calibri" w:eastAsia="MS Mincho" w:hAnsi="Calibri"/>
        </w:rPr>
      </w:pPr>
    </w:p>
    <w:p w:rsidR="007420F4" w:rsidRPr="00FE180E" w:rsidRDefault="007420F4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>EQUIPAMIENTO UTILIZADO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{{aumento_linea}}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{{equipamiento_2_linea}}</w:t>
      </w:r>
    </w:p>
    <w:p w:rsidR="004D613F" w:rsidRPr="00FE180E" w:rsidRDefault="004D613F" w:rsidP="007420F4">
      <w:pPr>
        <w:pStyle w:val="Textosinformato"/>
        <w:spacing w:line="276" w:lineRule="auto"/>
        <w:ind w:left="1134"/>
        <w:rPr>
          <w:rFonts w:ascii="Calibri" w:eastAsia="MS Mincho" w:hAnsi="Calibri"/>
        </w:rPr>
      </w:pPr>
      <w:r w:rsidRPr="00FE180E">
        <w:rPr>
          <w:rFonts w:ascii="Calibri" w:eastAsia="MS Mincho" w:hAnsi="Calibri"/>
        </w:rPr>
        <w:t xml:space="preserve">                             </w:t>
      </w:r>
    </w:p>
    <w:p w:rsidR="004D613F" w:rsidRPr="00FE180E" w:rsidRDefault="004D613F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>RESULTADOS OBTENIDOS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{{resultado_linea}}</w:t>
      </w:r>
    </w:p>
    <w:p w:rsidR="004D613F" w:rsidRPr="00FE180E" w:rsidRDefault="004D613F" w:rsidP="007420F4">
      <w:pPr>
        <w:pStyle w:val="Textosinformato"/>
        <w:spacing w:line="276" w:lineRule="auto"/>
        <w:rPr>
          <w:rFonts w:ascii="Calibri" w:eastAsia="MS Mincho" w:hAnsi="Calibri"/>
        </w:rPr>
      </w:pPr>
      <w:r w:rsidRPr="00FE180E">
        <w:rPr>
          <w:rFonts w:ascii="Calibri" w:eastAsia="MS Mincho" w:hAnsi="Calibri"/>
        </w:rPr>
        <w:t xml:space="preserve">                                                                </w:t>
      </w:r>
    </w:p>
    <w:p w:rsidR="00407F36" w:rsidRPr="00EA0185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  <w:r w:rsidRPr="00EA0185">
        <w:rPr>
          <w:rFonts w:ascii="Calibri" w:eastAsia="MS Mincho" w:hAnsi="Calibri"/>
          <w:b/>
          <w:bCs/>
          <w:sz w:val="22"/>
          <w:szCs w:val="22"/>
          <w:lang w:val="es-AR"/>
        </w:rPr>
        <w:t>FIN DE INFORME</w:t>
      </w: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906118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sectPr w:rsidR="008273EE" w:rsidRPr="00906118">
      <w:headerReference w:type="default" r:id="rId8"/>
      <w:pgSz w:w="11907" w:h="16840" w:code="9"/>
      <w:pgMar w:top="0" w:right="1321" w:bottom="1077" w:left="13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C56" w:rsidRDefault="007D1C56">
      <w:r>
        <w:separator/>
      </w:r>
    </w:p>
  </w:endnote>
  <w:endnote w:type="continuationSeparator" w:id="0">
    <w:p w:rsidR="007D1C56" w:rsidRDefault="007D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C56" w:rsidRDefault="007D1C56">
      <w:r>
        <w:separator/>
      </w:r>
    </w:p>
  </w:footnote>
  <w:footnote w:type="continuationSeparator" w:id="0">
    <w:p w:rsidR="007D1C56" w:rsidRDefault="007D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Fecha: </w:t>
    </w:r>
    <w:fldSimple w:instr=" DATE  \* MERGEFORMAT ">
      <w:r w:rsidR="001417A6" w:rsidRPr="001417A6">
        <w:rPr>
          <w:rFonts w:ascii="Calibri" w:eastAsia="MS Mincho" w:hAnsi="Calibri"/>
          <w:b/>
          <w:bCs/>
          <w:noProof/>
          <w:sz w:val="24"/>
        </w:rPr>
        <w:t>09/06/2026</w:t>
      </w:r>
    </w:fldSimple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D86951" w:rsidRDefault="00D86951" w:rsidP="006810E7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  <w:r>
      <w:rPr>
        <w:rFonts w:ascii="Calibri" w:eastAsia="MS Mincho" w:hAnsi="Calibri"/>
        <w:b/>
        <w:bCs/>
        <w:sz w:val="24"/>
      </w:rPr>
      <w:tab/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Default="00D86951" w:rsidP="006810E7">
    <w:pPr>
      <w:pStyle w:val="Textosinformato"/>
      <w:jc w:val="center"/>
      <w:rPr>
        <w:rFonts w:ascii="Calibri" w:eastAsia="MS Mincho" w:hAnsi="Calibri" w:cs="Times New Roman"/>
        <w:b/>
        <w:bCs/>
        <w:i/>
        <w:iCs/>
        <w:sz w:val="36"/>
      </w:rPr>
    </w:pPr>
    <w:r>
      <w:rPr>
        <w:rFonts w:ascii="Calibri" w:eastAsia="MS Mincho" w:hAnsi="Calibri" w:cs="Times New Roman"/>
        <w:b/>
        <w:bCs/>
        <w:i/>
        <w:iCs/>
        <w:sz w:val="36"/>
      </w:rPr>
      <w:t>CERTIFICADO DE ANALISIS</w:t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407F36" w:rsidRDefault="00D86951" w:rsidP="006810E7">
    <w:pPr>
      <w:pStyle w:val="Encabezado"/>
      <w:rPr>
        <w:sz w:val="16"/>
        <w:szCs w:val="16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left" w:pos="426"/>
        </w:tabs>
        <w:ind w:left="426" w:hanging="284"/>
      </w:pPr>
      <w:rPr>
        <w:rFonts w:ascii="Calibri" w:hAnsi="Calibri" w:cs="Calibri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left" w:pos="851"/>
        </w:tabs>
        <w:ind w:left="851" w:hanging="425"/>
      </w:pPr>
      <w:rPr>
        <w:rFonts w:ascii="Calibri" w:hAnsi="Calibri" w:cs="Calibri"/>
        <w:b/>
        <w:bCs/>
        <w:sz w:val="22"/>
        <w:szCs w:val="22"/>
      </w:rPr>
    </w:lvl>
  </w:abstract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8"/>
    <w:rsid w:val="000F0E30"/>
    <w:rsid w:val="001417A6"/>
    <w:rsid w:val="001E6476"/>
    <w:rsid w:val="002544F2"/>
    <w:rsid w:val="002565B4"/>
    <w:rsid w:val="00266612"/>
    <w:rsid w:val="0028538D"/>
    <w:rsid w:val="00295F12"/>
    <w:rsid w:val="002B3D04"/>
    <w:rsid w:val="002D7D41"/>
    <w:rsid w:val="003424AC"/>
    <w:rsid w:val="00383E99"/>
    <w:rsid w:val="0040312A"/>
    <w:rsid w:val="00407F36"/>
    <w:rsid w:val="004207C4"/>
    <w:rsid w:val="004A4913"/>
    <w:rsid w:val="004F6DEC"/>
    <w:rsid w:val="006810E7"/>
    <w:rsid w:val="00683C7F"/>
    <w:rsid w:val="00695195"/>
    <w:rsid w:val="006D2C54"/>
    <w:rsid w:val="007007C3"/>
    <w:rsid w:val="00702989"/>
    <w:rsid w:val="00724AAD"/>
    <w:rsid w:val="007511FB"/>
    <w:rsid w:val="0076639B"/>
    <w:rsid w:val="00770B92"/>
    <w:rsid w:val="007741EA"/>
    <w:rsid w:val="00775579"/>
    <w:rsid w:val="007C61DC"/>
    <w:rsid w:val="007D1C56"/>
    <w:rsid w:val="007D424D"/>
    <w:rsid w:val="007F2819"/>
    <w:rsid w:val="008009F1"/>
    <w:rsid w:val="008273EE"/>
    <w:rsid w:val="00867317"/>
    <w:rsid w:val="00904F07"/>
    <w:rsid w:val="00906118"/>
    <w:rsid w:val="00926D3A"/>
    <w:rsid w:val="009450F3"/>
    <w:rsid w:val="00951070"/>
    <w:rsid w:val="00981632"/>
    <w:rsid w:val="00A91638"/>
    <w:rsid w:val="00BB7C51"/>
    <w:rsid w:val="00BD5776"/>
    <w:rsid w:val="00C010AB"/>
    <w:rsid w:val="00CB26A3"/>
    <w:rsid w:val="00D741BE"/>
    <w:rsid w:val="00D85542"/>
    <w:rsid w:val="00D86787"/>
    <w:rsid w:val="00D86951"/>
    <w:rsid w:val="00DA5683"/>
    <w:rsid w:val="00E0699D"/>
    <w:rsid w:val="00E322B8"/>
    <w:rsid w:val="00E35CA5"/>
    <w:rsid w:val="00EA0185"/>
    <w:rsid w:val="00EC09D9"/>
    <w:rsid w:val="00ED3C15"/>
    <w:rsid w:val="00F66F84"/>
    <w:rsid w:val="00FB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AE60B11-885C-4E24-B563-4CB1641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1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118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A9163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DA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semiHidden/>
    <w:rsid w:val="006810E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abtesaserver\labtesa1\ADMINISTRACION\INFORMES%20TIPO%20PLAN%20B\Ambiental\AGUAS%20RES%20523%20COMPLE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96CC1-0231-4941-BEBD-9AC2E5E2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AGUAS RES 523 COMPLETO.dot</Template>
  <TotalTime>0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2</cp:revision>
  <cp:lastPrinted>2008-03-11T16:49:00Z</cp:lastPrinted>
  <dcterms:created xsi:type="dcterms:W3CDTF">2026-06-09T14:58:00Z</dcterms:created>
  <dcterms:modified xsi:type="dcterms:W3CDTF">2026-06-09T14:58:00Z</dcterms:modified>
</cp:coreProperties>
</file>